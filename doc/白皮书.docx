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7"/>
                    <a:srcRect l="38406" t="29029" r="29529" b="25624"/>
                    <a:stretch>
                      <a:fillRect/>
                    </a:stretch>
                  </pic:blipFill>
                  <pic:spPr>
                    <a:xfrm>
                      <a:off x="2917825" y="3770630"/>
                      <a:ext cx="496570" cy="506730"/>
                    </a:xfrm>
                    <a:prstGeom prst="ellipse">
                      <a:avLst/>
                    </a:prstGeom>
                  </pic:spPr>
                </pic:pic>
              </a:graphicData>
            </a:graphic>
          </wp:anchor>
        </w:drawing>
      </w: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-1140460</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8"/>
                    <a:stretch>
                      <a:fillRect/>
                    </a:stretch>
                  </pic:blipFill>
                  <pic:spPr>
                    <a:xfrm>
                      <a:off x="0" y="0"/>
                      <a:ext cx="7566025" cy="10728325"/>
                    </a:xfrm>
                    <a:prstGeom prst="rect">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 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ETH(以太币、推荐), BTC(比特币)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w:t>
            </w:r>
            <w:r>
              <w:rPr>
                <w:rFonts w:hint="default"/>
                <w:color w:val="7030A0"/>
                <w:vertAlign w:val="baseline"/>
              </w:rPr>
              <w:t>0</w:t>
            </w:r>
            <w:bookmarkStart w:id="54" w:name="_GoBack"/>
            <w:bookmarkEnd w:id="54"/>
            <w:r>
              <w:rPr>
                <w:rFonts w:hint="default"/>
                <w:color w:val="7030A0"/>
                <w:vertAlign w:val="baseline"/>
              </w:rPr>
              <w:t>,000,000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 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F6FFE28"/>
    <w:rsid w:val="5FB3D787"/>
    <w:rsid w:val="5FB745D2"/>
    <w:rsid w:val="5FBD3174"/>
    <w:rsid w:val="5FC7EFEA"/>
    <w:rsid w:val="5FFB7A18"/>
    <w:rsid w:val="5FFDFA8C"/>
    <w:rsid w:val="5FFF12D0"/>
    <w:rsid w:val="64FF8E3A"/>
    <w:rsid w:val="67B3709F"/>
    <w:rsid w:val="67DD627F"/>
    <w:rsid w:val="6A7F07B7"/>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66FD"/>
    <w:rsid w:val="7FEDDB74"/>
    <w:rsid w:val="7FF3B593"/>
    <w:rsid w:val="7FF53B81"/>
    <w:rsid w:val="7FF68E03"/>
    <w:rsid w:val="7FF7EF41"/>
    <w:rsid w:val="7FFB1CC8"/>
    <w:rsid w:val="7FFCAB4B"/>
    <w:rsid w:val="81D57BD1"/>
    <w:rsid w:val="8B5FE665"/>
    <w:rsid w:val="8EBF1D7F"/>
    <w:rsid w:val="8F5F25FF"/>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59A1"/>
    <w:rsid w:val="E4BFA9E6"/>
    <w:rsid w:val="E5A683E8"/>
    <w:rsid w:val="E695902D"/>
    <w:rsid w:val="E7A7B919"/>
    <w:rsid w:val="E7C904C0"/>
    <w:rsid w:val="E7D387ED"/>
    <w:rsid w:val="E7DF1AE4"/>
    <w:rsid w:val="E7E653B0"/>
    <w:rsid w:val="E8FE12EC"/>
    <w:rsid w:val="EB3AAC56"/>
    <w:rsid w:val="EB724E27"/>
    <w:rsid w:val="EBD809EF"/>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9932</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2018-03-01T16:59:00Z</dcterms:created>
  <dc:creator>lyl</dc:creator>
  <cp:lastModifiedBy>lyl</cp:lastModifiedBy>
  <dcterms:modified xsi:type="dcterms:W3CDTF">2018-03-01T14:41:11Z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